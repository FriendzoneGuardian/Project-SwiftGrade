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025C4E" w14:textId="77777777" w:rsidR="00DA43F9" w:rsidRDefault="00000000">
      <w:pPr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Weekly Progress Report</w:t>
      </w:r>
    </w:p>
    <w:p w14:paraId="489C0563" w14:textId="77777777" w:rsidR="00DE26BD" w:rsidRPr="00DE26BD" w:rsidRDefault="00DE26BD" w:rsidP="00DE26BD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  <w:r w:rsidRPr="00DE26BD">
        <w:rPr>
          <w:rFonts w:ascii="Arial" w:eastAsia="Arial" w:hAnsi="Arial" w:cs="Arial"/>
          <w:b/>
          <w:sz w:val="22"/>
          <w:szCs w:val="22"/>
        </w:rPr>
        <w:t>Weekly Progress Report</w:t>
      </w:r>
    </w:p>
    <w:p w14:paraId="248773EB" w14:textId="77777777" w:rsidR="00DE26BD" w:rsidRPr="00DE26BD" w:rsidRDefault="00DE26BD" w:rsidP="00DE26BD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  <w:r w:rsidRPr="00DE26BD">
        <w:rPr>
          <w:rFonts w:ascii="Arial" w:eastAsia="Arial" w:hAnsi="Arial" w:cs="Arial"/>
          <w:b/>
          <w:sz w:val="22"/>
          <w:szCs w:val="22"/>
        </w:rPr>
        <w:t xml:space="preserve">Project Title: </w:t>
      </w:r>
      <w:r w:rsidRPr="00DE26BD">
        <w:rPr>
          <w:rFonts w:ascii="Arial" w:eastAsia="Arial" w:hAnsi="Arial" w:cs="Arial"/>
          <w:bCs/>
          <w:i/>
          <w:iCs/>
          <w:sz w:val="22"/>
          <w:szCs w:val="22"/>
        </w:rPr>
        <w:t>[</w:t>
      </w:r>
      <w:proofErr w:type="spellStart"/>
      <w:r w:rsidRPr="00DE26BD">
        <w:rPr>
          <w:rFonts w:ascii="Arial" w:eastAsia="Arial" w:hAnsi="Arial" w:cs="Arial"/>
          <w:bCs/>
          <w:i/>
          <w:iCs/>
          <w:sz w:val="22"/>
          <w:szCs w:val="22"/>
        </w:rPr>
        <w:t>SwiftGrade</w:t>
      </w:r>
      <w:proofErr w:type="spellEnd"/>
      <w:r w:rsidRPr="00DE26BD">
        <w:rPr>
          <w:rFonts w:ascii="Arial" w:eastAsia="Arial" w:hAnsi="Arial" w:cs="Arial"/>
          <w:bCs/>
          <w:i/>
          <w:iCs/>
          <w:sz w:val="22"/>
          <w:szCs w:val="22"/>
        </w:rPr>
        <w:t>: AI-Assisted Quiz and Exam Management Suite using OCR and NLP for College Instructors and Teaching Faculty]</w:t>
      </w:r>
    </w:p>
    <w:p w14:paraId="7B76C6C0" w14:textId="3E59FD6C" w:rsidR="00DE26BD" w:rsidRPr="00DE26BD" w:rsidRDefault="00DE26BD" w:rsidP="00DE26BD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  <w:r w:rsidRPr="00DE26BD">
        <w:rPr>
          <w:rFonts w:ascii="Arial" w:eastAsia="Arial" w:hAnsi="Arial" w:cs="Arial"/>
          <w:b/>
          <w:sz w:val="22"/>
          <w:szCs w:val="22"/>
        </w:rPr>
        <w:t xml:space="preserve">Reporting Period: </w:t>
      </w:r>
      <w:r w:rsidRPr="00DE26BD">
        <w:rPr>
          <w:rFonts w:ascii="Arial" w:eastAsia="Arial" w:hAnsi="Arial" w:cs="Arial"/>
          <w:bCs/>
          <w:sz w:val="22"/>
          <w:szCs w:val="22"/>
        </w:rPr>
        <w:t>[</w:t>
      </w:r>
      <w:r w:rsidR="00C93DF4">
        <w:rPr>
          <w:rFonts w:ascii="Arial" w:eastAsia="Arial" w:hAnsi="Arial" w:cs="Arial"/>
          <w:bCs/>
          <w:sz w:val="22"/>
          <w:szCs w:val="22"/>
        </w:rPr>
        <w:t>March</w:t>
      </w:r>
      <w:r>
        <w:rPr>
          <w:rFonts w:ascii="Arial" w:eastAsia="Arial" w:hAnsi="Arial" w:cs="Arial"/>
          <w:bCs/>
          <w:sz w:val="22"/>
          <w:szCs w:val="22"/>
        </w:rPr>
        <w:t xml:space="preserve"> </w:t>
      </w:r>
      <w:r w:rsidR="00C93DF4">
        <w:rPr>
          <w:rFonts w:ascii="Arial" w:eastAsia="Arial" w:hAnsi="Arial" w:cs="Arial"/>
          <w:bCs/>
          <w:sz w:val="22"/>
          <w:szCs w:val="22"/>
        </w:rPr>
        <w:t>31</w:t>
      </w:r>
      <w:r w:rsidRPr="00DE26BD">
        <w:rPr>
          <w:rFonts w:ascii="Arial" w:eastAsia="Arial" w:hAnsi="Arial" w:cs="Arial"/>
          <w:bCs/>
          <w:sz w:val="22"/>
          <w:szCs w:val="22"/>
        </w:rPr>
        <w:t>, 2025 –</w:t>
      </w:r>
      <w:r>
        <w:rPr>
          <w:rFonts w:ascii="Arial" w:eastAsia="Arial" w:hAnsi="Arial" w:cs="Arial"/>
          <w:bCs/>
          <w:sz w:val="22"/>
          <w:szCs w:val="22"/>
        </w:rPr>
        <w:t xml:space="preserve"> </w:t>
      </w:r>
      <w:r w:rsidR="00C93DF4">
        <w:rPr>
          <w:rFonts w:ascii="Arial" w:eastAsia="Arial" w:hAnsi="Arial" w:cs="Arial"/>
          <w:bCs/>
          <w:sz w:val="22"/>
          <w:szCs w:val="22"/>
        </w:rPr>
        <w:t>April</w:t>
      </w:r>
      <w:r>
        <w:rPr>
          <w:rFonts w:ascii="Arial" w:eastAsia="Arial" w:hAnsi="Arial" w:cs="Arial"/>
          <w:bCs/>
          <w:sz w:val="22"/>
          <w:szCs w:val="22"/>
        </w:rPr>
        <w:t xml:space="preserve"> </w:t>
      </w:r>
      <w:r w:rsidR="00C93DF4">
        <w:rPr>
          <w:rFonts w:ascii="Arial" w:eastAsia="Arial" w:hAnsi="Arial" w:cs="Arial"/>
          <w:bCs/>
          <w:sz w:val="22"/>
          <w:szCs w:val="22"/>
        </w:rPr>
        <w:t>04</w:t>
      </w:r>
      <w:r w:rsidRPr="00DE26BD">
        <w:rPr>
          <w:rFonts w:ascii="Arial" w:eastAsia="Arial" w:hAnsi="Arial" w:cs="Arial"/>
          <w:bCs/>
          <w:sz w:val="22"/>
          <w:szCs w:val="22"/>
        </w:rPr>
        <w:t>, 2025]</w:t>
      </w:r>
    </w:p>
    <w:p w14:paraId="16B39F6D" w14:textId="77777777" w:rsidR="00DE26BD" w:rsidRDefault="00DE26BD" w:rsidP="00DE26BD">
      <w:pPr>
        <w:spacing w:line="276" w:lineRule="auto"/>
        <w:rPr>
          <w:rFonts w:ascii="Arial" w:eastAsia="Arial" w:hAnsi="Arial" w:cs="Arial"/>
          <w:bCs/>
          <w:sz w:val="22"/>
          <w:szCs w:val="22"/>
        </w:rPr>
      </w:pPr>
      <w:r w:rsidRPr="00DE26BD">
        <w:rPr>
          <w:rFonts w:ascii="Arial" w:eastAsia="Arial" w:hAnsi="Arial" w:cs="Arial"/>
          <w:b/>
          <w:sz w:val="22"/>
          <w:szCs w:val="22"/>
        </w:rPr>
        <w:t xml:space="preserve">Team Members: </w:t>
      </w:r>
      <w:r w:rsidRPr="00DE26BD">
        <w:rPr>
          <w:rFonts w:ascii="Arial" w:eastAsia="Arial" w:hAnsi="Arial" w:cs="Arial"/>
          <w:bCs/>
          <w:sz w:val="22"/>
          <w:szCs w:val="22"/>
        </w:rPr>
        <w:t xml:space="preserve">[Project Manager: </w:t>
      </w:r>
      <w:r w:rsidRPr="00DE26BD">
        <w:rPr>
          <w:rFonts w:ascii="Arial" w:eastAsia="Arial" w:hAnsi="Arial" w:cs="Arial"/>
          <w:bCs/>
          <w:i/>
          <w:iCs/>
          <w:sz w:val="22"/>
          <w:szCs w:val="22"/>
        </w:rPr>
        <w:t>Francis Daniel D. De Vera</w:t>
      </w:r>
      <w:r w:rsidRPr="00DE26BD">
        <w:rPr>
          <w:rFonts w:ascii="Arial" w:eastAsia="Arial" w:hAnsi="Arial" w:cs="Arial"/>
          <w:bCs/>
          <w:sz w:val="22"/>
          <w:szCs w:val="22"/>
        </w:rPr>
        <w:t xml:space="preserve">, </w:t>
      </w:r>
    </w:p>
    <w:p w14:paraId="03F7CCD4" w14:textId="77777777" w:rsidR="00DA43F9" w:rsidRDefault="00DE26BD" w:rsidP="00DE26BD">
      <w:pPr>
        <w:spacing w:line="276" w:lineRule="auto"/>
        <w:ind w:left="1440" w:firstLine="360"/>
        <w:rPr>
          <w:rFonts w:ascii="Arial" w:eastAsia="Arial" w:hAnsi="Arial" w:cs="Arial"/>
          <w:sz w:val="22"/>
          <w:szCs w:val="22"/>
        </w:rPr>
      </w:pPr>
      <w:r w:rsidRPr="00DE26BD">
        <w:rPr>
          <w:rFonts w:ascii="Arial" w:eastAsia="Arial" w:hAnsi="Arial" w:cs="Arial"/>
          <w:bCs/>
          <w:sz w:val="22"/>
          <w:szCs w:val="22"/>
        </w:rPr>
        <w:t xml:space="preserve">Members: </w:t>
      </w:r>
      <w:r w:rsidRPr="00DE26BD">
        <w:rPr>
          <w:rFonts w:ascii="Arial" w:eastAsia="Arial" w:hAnsi="Arial" w:cs="Arial"/>
          <w:bCs/>
          <w:i/>
          <w:iCs/>
          <w:sz w:val="22"/>
          <w:szCs w:val="22"/>
        </w:rPr>
        <w:t xml:space="preserve">Kenny Walter P. Duran and Ervin John S. </w:t>
      </w:r>
      <w:proofErr w:type="spellStart"/>
      <w:r w:rsidRPr="00DE26BD">
        <w:rPr>
          <w:rFonts w:ascii="Arial" w:eastAsia="Arial" w:hAnsi="Arial" w:cs="Arial"/>
          <w:bCs/>
          <w:i/>
          <w:iCs/>
          <w:sz w:val="22"/>
          <w:szCs w:val="22"/>
        </w:rPr>
        <w:t>Libardos</w:t>
      </w:r>
      <w:proofErr w:type="spellEnd"/>
      <w:r w:rsidRPr="00DE26BD">
        <w:rPr>
          <w:rFonts w:ascii="Arial" w:eastAsia="Arial" w:hAnsi="Arial" w:cs="Arial"/>
          <w:bCs/>
          <w:sz w:val="22"/>
          <w:szCs w:val="22"/>
        </w:rPr>
        <w:t>]</w:t>
      </w:r>
      <w:r w:rsidR="00000000">
        <w:rPr>
          <w:bCs/>
        </w:rPr>
        <w:pict w14:anchorId="15349782">
          <v:rect id="_x0000_i1025" style="width:374.05pt;height:.25pt" o:hrpct="987" o:hralign="center" o:hrstd="t" o:hr="t" fillcolor="#a0a0a0" stroked="f"/>
        </w:pict>
      </w:r>
    </w:p>
    <w:p w14:paraId="54798548" w14:textId="77777777" w:rsidR="00DA43F9" w:rsidRDefault="00DA43F9">
      <w:pPr>
        <w:rPr>
          <w:rFonts w:ascii="Arial" w:eastAsia="Arial" w:hAnsi="Arial" w:cs="Arial"/>
          <w:b/>
          <w:sz w:val="28"/>
          <w:szCs w:val="28"/>
        </w:rPr>
      </w:pPr>
    </w:p>
    <w:p w14:paraId="54FAF1B3" w14:textId="77777777" w:rsidR="00DA43F9" w:rsidRDefault="00000000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1. Executive Summary</w:t>
      </w:r>
    </w:p>
    <w:p w14:paraId="3A173200" w14:textId="77777777" w:rsidR="00DA43F9" w:rsidRDefault="00DA43F9">
      <w:pPr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"/>
        <w:tblW w:w="936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2436"/>
        <w:gridCol w:w="6929"/>
      </w:tblGrid>
      <w:tr w:rsidR="00DA43F9" w14:paraId="5D83E7A5" w14:textId="77777777" w:rsidTr="00DA43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6" w:type="dxa"/>
          </w:tcPr>
          <w:p w14:paraId="26E5F8E7" w14:textId="77777777" w:rsidR="00DA43F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Overview</w:t>
            </w:r>
          </w:p>
        </w:tc>
        <w:tc>
          <w:tcPr>
            <w:tcW w:w="6929" w:type="dxa"/>
          </w:tcPr>
          <w:p w14:paraId="5F8A73A8" w14:textId="54BB4717" w:rsidR="00C93DF4" w:rsidRPr="00C93DF4" w:rsidRDefault="00C93D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 w:val="0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Because of Different Activities, </w:t>
            </w:r>
            <w:r w:rsidRPr="00C93DF4">
              <w:rPr>
                <w:rFonts w:ascii="Arial" w:eastAsia="Arial" w:hAnsi="Arial" w:cs="Arial"/>
                <w:color w:val="C00000"/>
                <w:sz w:val="22"/>
                <w:szCs w:val="22"/>
                <w:u w:val="single"/>
              </w:rPr>
              <w:t>NOTHING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was Accomplished this week.</w:t>
            </w:r>
            <w:r>
              <w:rPr>
                <w:rFonts w:ascii="Arial" w:eastAsia="Arial" w:hAnsi="Arial" w:cs="Arial"/>
                <w:b w:val="0"/>
                <w:sz w:val="22"/>
                <w:szCs w:val="22"/>
              </w:rPr>
              <w:t xml:space="preserve"> As Everyone was loaded with the other subjects asking for manuscripts and a project pitch.</w:t>
            </w:r>
          </w:p>
        </w:tc>
      </w:tr>
      <w:tr w:rsidR="00DA43F9" w14:paraId="33EF3EB5" w14:textId="77777777" w:rsidTr="00DA43F9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6" w:type="dxa"/>
          </w:tcPr>
          <w:p w14:paraId="285A8932" w14:textId="77777777" w:rsidR="00DA43F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Current Status</w:t>
            </w:r>
          </w:p>
        </w:tc>
        <w:tc>
          <w:tcPr>
            <w:tcW w:w="6929" w:type="dxa"/>
          </w:tcPr>
          <w:p w14:paraId="344E1E5A" w14:textId="41F2C352" w:rsidR="00DA43F9" w:rsidRPr="00C93DF4" w:rsidRDefault="00C93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C93DF4">
              <w:rPr>
                <w:rFonts w:ascii="Arial" w:eastAsia="Arial" w:hAnsi="Arial" w:cs="Arial"/>
                <w:b/>
                <w:bCs/>
                <w:color w:val="FF0000"/>
                <w:sz w:val="22"/>
                <w:szCs w:val="22"/>
              </w:rPr>
              <w:t>[AT RISK]</w:t>
            </w:r>
          </w:p>
        </w:tc>
      </w:tr>
    </w:tbl>
    <w:p w14:paraId="7C4581B0" w14:textId="77777777" w:rsidR="00DA43F9" w:rsidRDefault="00DA43F9">
      <w:pPr>
        <w:rPr>
          <w:rFonts w:ascii="Arial" w:eastAsia="Arial" w:hAnsi="Arial" w:cs="Arial"/>
          <w:sz w:val="22"/>
          <w:szCs w:val="22"/>
        </w:rPr>
      </w:pPr>
    </w:p>
    <w:p w14:paraId="118D3846" w14:textId="77777777" w:rsidR="00DA43F9" w:rsidRDefault="00000000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2. Completed Work</w:t>
      </w:r>
    </w:p>
    <w:p w14:paraId="71B4884E" w14:textId="77777777" w:rsidR="00DA43F9" w:rsidRDefault="00DA43F9">
      <w:pPr>
        <w:rPr>
          <w:rFonts w:ascii="Arial" w:eastAsia="Arial" w:hAnsi="Arial" w:cs="Arial"/>
          <w:b/>
          <w:sz w:val="28"/>
          <w:szCs w:val="28"/>
        </w:rPr>
      </w:pPr>
    </w:p>
    <w:p w14:paraId="6617354E" w14:textId="4F90C078" w:rsidR="00C93DF4" w:rsidRPr="00C93DF4" w:rsidRDefault="00C93DF4" w:rsidP="00C93DF4">
      <w:pPr>
        <w:jc w:val="center"/>
        <w:rPr>
          <w:rFonts w:ascii="Arial" w:eastAsia="Arial" w:hAnsi="Arial" w:cs="Arial"/>
          <w:b/>
          <w:color w:val="C00000"/>
          <w:sz w:val="28"/>
          <w:szCs w:val="28"/>
        </w:rPr>
      </w:pPr>
      <w:r w:rsidRPr="00C93DF4">
        <w:rPr>
          <w:rFonts w:ascii="Arial" w:eastAsia="Arial" w:hAnsi="Arial" w:cs="Arial"/>
          <w:b/>
          <w:color w:val="C00000"/>
          <w:sz w:val="28"/>
          <w:szCs w:val="28"/>
        </w:rPr>
        <w:t>N/A</w:t>
      </w:r>
    </w:p>
    <w:p w14:paraId="700EE50A" w14:textId="77777777" w:rsidR="00DA43F9" w:rsidRDefault="00DA43F9">
      <w:pPr>
        <w:rPr>
          <w:rFonts w:ascii="Arial" w:eastAsia="Arial" w:hAnsi="Arial" w:cs="Arial"/>
          <w:sz w:val="22"/>
          <w:szCs w:val="22"/>
        </w:rPr>
      </w:pPr>
    </w:p>
    <w:p w14:paraId="067593EB" w14:textId="77777777" w:rsidR="00DA43F9" w:rsidRDefault="00000000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3. Ongoing Tasks</w:t>
      </w:r>
    </w:p>
    <w:p w14:paraId="67B84568" w14:textId="77777777" w:rsidR="00DA43F9" w:rsidRDefault="00DA43F9">
      <w:pPr>
        <w:rPr>
          <w:rFonts w:ascii="Arial" w:eastAsia="Arial" w:hAnsi="Arial" w:cs="Arial"/>
          <w:b/>
          <w:sz w:val="28"/>
          <w:szCs w:val="28"/>
        </w:rPr>
      </w:pPr>
    </w:p>
    <w:p w14:paraId="0229785C" w14:textId="77777777" w:rsidR="00DA43F9" w:rsidRDefault="00DA43F9">
      <w:pPr>
        <w:rPr>
          <w:rFonts w:ascii="Arial" w:eastAsia="Arial" w:hAnsi="Arial" w:cs="Arial"/>
          <w:sz w:val="28"/>
          <w:szCs w:val="28"/>
        </w:rPr>
      </w:pPr>
    </w:p>
    <w:p w14:paraId="0BFB23A9" w14:textId="77777777" w:rsidR="00DA43F9" w:rsidRDefault="00000000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4. Issues &amp; Blockers</w:t>
      </w:r>
    </w:p>
    <w:p w14:paraId="3C93D3C1" w14:textId="77777777" w:rsidR="00DA43F9" w:rsidRDefault="00DA43F9">
      <w:pPr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2"/>
        <w:tblW w:w="9401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261"/>
        <w:gridCol w:w="2553"/>
        <w:gridCol w:w="3029"/>
        <w:gridCol w:w="2558"/>
      </w:tblGrid>
      <w:tr w:rsidR="00DA43F9" w14:paraId="539A5E6B" w14:textId="77777777" w:rsidTr="00DA43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0E2F56EB" w14:textId="77777777" w:rsidR="00DA43F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Issue</w:t>
            </w:r>
          </w:p>
        </w:tc>
        <w:tc>
          <w:tcPr>
            <w:tcW w:w="2553" w:type="dxa"/>
          </w:tcPr>
          <w:p w14:paraId="49262852" w14:textId="77777777" w:rsidR="00DA43F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Impact on Project</w:t>
            </w:r>
          </w:p>
        </w:tc>
        <w:tc>
          <w:tcPr>
            <w:tcW w:w="3029" w:type="dxa"/>
          </w:tcPr>
          <w:p w14:paraId="57E5BF68" w14:textId="77777777" w:rsidR="00DA43F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Proposed Solution</w:t>
            </w:r>
          </w:p>
        </w:tc>
        <w:tc>
          <w:tcPr>
            <w:tcW w:w="2558" w:type="dxa"/>
          </w:tcPr>
          <w:p w14:paraId="23ECEF05" w14:textId="77777777" w:rsidR="00DA43F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Status</w:t>
            </w:r>
          </w:p>
        </w:tc>
      </w:tr>
      <w:tr w:rsidR="00DA43F9" w14:paraId="716E040D" w14:textId="77777777" w:rsidTr="00DA43F9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64251346" w14:textId="77777777" w:rsidR="00DA43F9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 w:val="0"/>
                <w:sz w:val="22"/>
                <w:szCs w:val="22"/>
              </w:rPr>
              <w:t>[Issue 1]</w:t>
            </w:r>
          </w:p>
        </w:tc>
        <w:tc>
          <w:tcPr>
            <w:tcW w:w="2553" w:type="dxa"/>
          </w:tcPr>
          <w:p w14:paraId="7D614D8D" w14:textId="7CB63C34" w:rsidR="00DA43F9" w:rsidRDefault="00C93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ALL PROGRESS HALTED</w:t>
            </w:r>
          </w:p>
        </w:tc>
        <w:tc>
          <w:tcPr>
            <w:tcW w:w="3029" w:type="dxa"/>
          </w:tcPr>
          <w:p w14:paraId="18E9145C" w14:textId="7657FFA2" w:rsidR="00DA43F9" w:rsidRDefault="00C93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Consult with Adviser, and report the failure to work on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Projects..</w:t>
            </w:r>
            <w:proofErr w:type="gramEnd"/>
          </w:p>
        </w:tc>
        <w:tc>
          <w:tcPr>
            <w:tcW w:w="2558" w:type="dxa"/>
          </w:tcPr>
          <w:p w14:paraId="40BEC3E5" w14:textId="6D199BDD" w:rsidR="00DA43F9" w:rsidRPr="00C93DF4" w:rsidRDefault="00C93DF4" w:rsidP="00C93D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C93DF4">
              <w:rPr>
                <w:rFonts w:ascii="Arial" w:eastAsia="Arial" w:hAnsi="Arial" w:cs="Arial"/>
                <w:b/>
                <w:bCs/>
                <w:color w:val="00B050"/>
                <w:sz w:val="22"/>
                <w:szCs w:val="22"/>
              </w:rPr>
              <w:t>RESOLVED</w:t>
            </w:r>
          </w:p>
        </w:tc>
      </w:tr>
    </w:tbl>
    <w:p w14:paraId="1130D692" w14:textId="77777777" w:rsidR="00DA43F9" w:rsidRDefault="00DA43F9">
      <w:pPr>
        <w:rPr>
          <w:rFonts w:ascii="Arial" w:eastAsia="Arial" w:hAnsi="Arial" w:cs="Arial"/>
          <w:sz w:val="22"/>
          <w:szCs w:val="22"/>
        </w:rPr>
      </w:pPr>
    </w:p>
    <w:p w14:paraId="19A44FE5" w14:textId="77777777" w:rsidR="00DA43F9" w:rsidRDefault="00000000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5. Upcoming Work (Next Week)</w:t>
      </w:r>
    </w:p>
    <w:p w14:paraId="72E6A490" w14:textId="77777777" w:rsidR="00DA43F9" w:rsidRDefault="00DA43F9">
      <w:pPr>
        <w:rPr>
          <w:rFonts w:ascii="Arial" w:eastAsia="Arial" w:hAnsi="Arial" w:cs="Arial"/>
          <w:sz w:val="22"/>
          <w:szCs w:val="22"/>
        </w:rPr>
      </w:pPr>
    </w:p>
    <w:p w14:paraId="3C78688C" w14:textId="77777777" w:rsidR="00C93DF4" w:rsidRPr="00C93DF4" w:rsidRDefault="00C93DF4" w:rsidP="00C93DF4">
      <w:pPr>
        <w:jc w:val="center"/>
        <w:rPr>
          <w:rFonts w:ascii="Arial" w:eastAsia="Arial" w:hAnsi="Arial" w:cs="Arial"/>
          <w:b/>
          <w:color w:val="C00000"/>
          <w:sz w:val="28"/>
          <w:szCs w:val="28"/>
        </w:rPr>
      </w:pPr>
      <w:r w:rsidRPr="00C93DF4">
        <w:rPr>
          <w:rFonts w:ascii="Arial" w:eastAsia="Arial" w:hAnsi="Arial" w:cs="Arial"/>
          <w:b/>
          <w:color w:val="C00000"/>
          <w:sz w:val="28"/>
          <w:szCs w:val="28"/>
        </w:rPr>
        <w:t>N/A</w:t>
      </w:r>
    </w:p>
    <w:p w14:paraId="3DC61437" w14:textId="77777777" w:rsidR="00DA43F9" w:rsidRDefault="00DA43F9">
      <w:pPr>
        <w:rPr>
          <w:rFonts w:ascii="Arial" w:eastAsia="Arial" w:hAnsi="Arial" w:cs="Arial"/>
          <w:b/>
          <w:sz w:val="28"/>
          <w:szCs w:val="28"/>
        </w:rPr>
      </w:pPr>
    </w:p>
    <w:p w14:paraId="1F6A288F" w14:textId="77777777" w:rsidR="00DA43F9" w:rsidRDefault="00DA43F9">
      <w:pPr>
        <w:rPr>
          <w:rFonts w:ascii="Arial" w:eastAsia="Arial" w:hAnsi="Arial" w:cs="Arial"/>
          <w:sz w:val="22"/>
          <w:szCs w:val="22"/>
        </w:rPr>
      </w:pPr>
    </w:p>
    <w:p w14:paraId="46A2B5CA" w14:textId="77777777" w:rsidR="00DA43F9" w:rsidRDefault="00DA43F9">
      <w:pPr>
        <w:rPr>
          <w:rFonts w:ascii="Arial" w:eastAsia="Arial" w:hAnsi="Arial" w:cs="Arial"/>
          <w:b/>
          <w:sz w:val="22"/>
          <w:szCs w:val="22"/>
        </w:rPr>
      </w:pPr>
    </w:p>
    <w:p w14:paraId="6B24D6EE" w14:textId="77777777" w:rsidR="00DA43F9" w:rsidRDefault="00DA43F9">
      <w:pPr>
        <w:rPr>
          <w:rFonts w:ascii="Arial" w:eastAsia="Arial" w:hAnsi="Arial" w:cs="Arial"/>
          <w:b/>
          <w:sz w:val="22"/>
          <w:szCs w:val="22"/>
        </w:rPr>
      </w:pPr>
    </w:p>
    <w:p w14:paraId="7F564C69" w14:textId="77777777" w:rsidR="002D258A" w:rsidRDefault="002D258A" w:rsidP="002D258A">
      <w:pPr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Prepared by:</w:t>
      </w:r>
    </w:p>
    <w:p w14:paraId="2CBE6456" w14:textId="77777777" w:rsidR="002D258A" w:rsidRDefault="002D258A" w:rsidP="002D258A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DA502BD" wp14:editId="5E66BC17">
                <wp:simplePos x="0" y="0"/>
                <wp:positionH relativeFrom="column">
                  <wp:posOffset>600446</wp:posOffset>
                </wp:positionH>
                <wp:positionV relativeFrom="paragraph">
                  <wp:posOffset>-422409</wp:posOffset>
                </wp:positionV>
                <wp:extent cx="1151280" cy="867600"/>
                <wp:effectExtent l="57150" t="57150" r="0" b="46990"/>
                <wp:wrapNone/>
                <wp:docPr id="104207017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151280" cy="86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9D04D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46.6pt;margin-top:-33.95pt;width:92.05pt;height:69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">
                <v:imagedata r:id="rId5" o:title=""/>
              </v:shape>
            </w:pict>
          </mc:Fallback>
        </mc:AlternateContent>
      </w:r>
    </w:p>
    <w:p w14:paraId="1F1C0B64" w14:textId="77777777" w:rsidR="002D258A" w:rsidRDefault="002D258A" w:rsidP="002D258A">
      <w:r>
        <w:rPr>
          <w:rFonts w:ascii="Arial" w:eastAsia="Arial" w:hAnsi="Arial" w:cs="Arial"/>
          <w:sz w:val="22"/>
          <w:szCs w:val="22"/>
        </w:rPr>
        <w:t>_</w:t>
      </w:r>
      <w:r>
        <w:rPr>
          <w:rFonts w:ascii="Arial" w:eastAsia="Arial" w:hAnsi="Arial" w:cs="Arial"/>
          <w:sz w:val="22"/>
          <w:szCs w:val="22"/>
          <w:u w:val="single"/>
        </w:rPr>
        <w:t>Francis Daniel D. De Vera</w:t>
      </w:r>
      <w:r>
        <w:rPr>
          <w:rFonts w:ascii="Arial" w:eastAsia="Arial" w:hAnsi="Arial" w:cs="Arial"/>
          <w:sz w:val="22"/>
          <w:szCs w:val="22"/>
        </w:rPr>
        <w:t>__</w:t>
      </w:r>
    </w:p>
    <w:p w14:paraId="11EDAE22" w14:textId="77777777" w:rsidR="002D258A" w:rsidRDefault="002D258A" w:rsidP="002D258A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Signature Over Printed Name</w:t>
      </w:r>
    </w:p>
    <w:p w14:paraId="663E07AB" w14:textId="77777777" w:rsidR="00DA43F9" w:rsidRDefault="00DA43F9">
      <w:pPr>
        <w:rPr>
          <w:rFonts w:ascii="Arial" w:eastAsia="Arial" w:hAnsi="Arial" w:cs="Arial"/>
          <w:sz w:val="22"/>
          <w:szCs w:val="22"/>
        </w:rPr>
      </w:pPr>
    </w:p>
    <w:p w14:paraId="74B92999" w14:textId="537C446B" w:rsidR="00DA43F9" w:rsidRDefault="002D258A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Date Submitted:</w:t>
      </w:r>
      <w:r>
        <w:rPr>
          <w:rFonts w:ascii="Arial" w:eastAsia="Arial" w:hAnsi="Arial" w:cs="Arial"/>
          <w:sz w:val="22"/>
          <w:szCs w:val="22"/>
        </w:rPr>
        <w:t xml:space="preserve"> [</w:t>
      </w:r>
      <w:r w:rsidR="00C93DF4">
        <w:rPr>
          <w:rFonts w:ascii="Arial" w:eastAsia="Arial" w:hAnsi="Arial" w:cs="Arial"/>
          <w:sz w:val="22"/>
          <w:szCs w:val="22"/>
        </w:rPr>
        <w:t>04</w:t>
      </w:r>
      <w:r>
        <w:rPr>
          <w:rFonts w:ascii="Arial" w:eastAsia="Arial" w:hAnsi="Arial" w:cs="Arial"/>
          <w:sz w:val="22"/>
          <w:szCs w:val="22"/>
        </w:rPr>
        <w:t>/</w:t>
      </w:r>
      <w:r w:rsidR="00C93DF4">
        <w:rPr>
          <w:rFonts w:ascii="Arial" w:eastAsia="Arial" w:hAnsi="Arial" w:cs="Arial"/>
          <w:sz w:val="22"/>
          <w:szCs w:val="22"/>
        </w:rPr>
        <w:t>14</w:t>
      </w:r>
      <w:r>
        <w:rPr>
          <w:rFonts w:ascii="Arial" w:eastAsia="Arial" w:hAnsi="Arial" w:cs="Arial"/>
          <w:sz w:val="22"/>
          <w:szCs w:val="22"/>
        </w:rPr>
        <w:t>/</w:t>
      </w:r>
      <w:r w:rsidR="00C93DF4">
        <w:rPr>
          <w:rFonts w:ascii="Arial" w:eastAsia="Arial" w:hAnsi="Arial" w:cs="Arial"/>
          <w:sz w:val="22"/>
          <w:szCs w:val="22"/>
        </w:rPr>
        <w:t>2025</w:t>
      </w:r>
      <w:r>
        <w:rPr>
          <w:rFonts w:ascii="Arial" w:eastAsia="Arial" w:hAnsi="Arial" w:cs="Arial"/>
          <w:sz w:val="22"/>
          <w:szCs w:val="22"/>
        </w:rPr>
        <w:t>]</w:t>
      </w:r>
    </w:p>
    <w:p w14:paraId="7E7DC3CC" w14:textId="77777777" w:rsidR="002D258A" w:rsidRDefault="002D258A" w:rsidP="002D258A">
      <w:pPr>
        <w:rPr>
          <w:rFonts w:ascii="Arial" w:eastAsia="Arial" w:hAnsi="Arial" w:cs="Arial"/>
          <w:sz w:val="22"/>
          <w:szCs w:val="22"/>
        </w:rPr>
      </w:pPr>
    </w:p>
    <w:p w14:paraId="39CD54A2" w14:textId="77777777" w:rsidR="002D258A" w:rsidRPr="002D258A" w:rsidRDefault="002D258A" w:rsidP="002D258A">
      <w:pPr>
        <w:tabs>
          <w:tab w:val="left" w:pos="3585"/>
        </w:tabs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ab/>
      </w:r>
    </w:p>
    <w:sectPr w:rsidR="002D258A" w:rsidRPr="002D258A"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D5D6286-0C84-462D-86AD-03CC1788C8CD}"/>
    <w:embedBold r:id="rId2" w:fontKey="{DE6B3A26-DD1F-4251-AB5D-1C5B3265FCE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71BC2949-5BE6-4021-A1A6-0284565EF5FD}"/>
    <w:embedItalic r:id="rId4" w:fontKey="{1D7BE061-4023-4BDC-A0F6-D3BB7C7FB8E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A783124-8395-409F-9A8B-25605D6598F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DF4"/>
    <w:rsid w:val="002D258A"/>
    <w:rsid w:val="004E0C51"/>
    <w:rsid w:val="006D1243"/>
    <w:rsid w:val="00C93DF4"/>
    <w:rsid w:val="00DA43F9"/>
    <w:rsid w:val="00DE26BD"/>
    <w:rsid w:val="00E83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A6956"/>
  <w15:docId w15:val="{A10B59E8-5CF8-43D7-8F17-F492B1EEF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0">
    <w:basedOn w:val="TableNormal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1">
    <w:basedOn w:val="TableNormal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2">
    <w:basedOn w:val="TableNormal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3">
    <w:basedOn w:val="TableNormal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4">
    <w:basedOn w:val="TableNormal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5">
    <w:basedOn w:val="TableNormal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6">
    <w:basedOn w:val="TableNormal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7">
    <w:basedOn w:val="TableNormal"/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36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customXml" Target="ink/ink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c\Documents\Custom%20Office%20Templates\IT58-PROGRESS%20REPORT%20TEMPLATE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2T14:26:10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1808 24575,'-1'0'0,"0"-1"0,1 1 0,-1-1 0,0 1 0,1-1 0,-1 1 0,1-1 0,-1 0 0,1 1 0,-1-1 0,1 0 0,-1 0 0,1 1 0,0-1 0,-1 0 0,1 0 0,0 1 0,0-1 0,0 0 0,-1 0 0,1 0 0,0 0 0,0 1 0,0-1 0,0 0 0,0 0 0,1 0 0,-1 0 0,0 0 0,3-33 0,-3 32 0,12-56 0,2 1 0,40-102 0,-23 73 0,13-45 0,-6-2 0,25-163 0,-39 146 0,13-99 0,-58 374 0,15 413 0,9-299 0,-8-79 0,-46 294 0,48-435 0,-60 391 0,58-381 0,0-24 0,1-17 0,-1-18 0,-2-119 0,16-224 0,23 101 0,-23 212 0,-8 52 0,0 0 0,0 1 0,1-1 0,0 1 0,1-1 0,6-12 0,-9 18 0,2 1 0,-1-1 0,0 1 0,0-1 0,0 1 0,1-1 0,-1 1 0,0 0 0,1 0 0,0 0 0,-1 0 0,1 0 0,-1 0 0,1 0 0,0 0 0,0 1 0,0-1 0,-1 1 0,1-1 0,0 1 0,0 0 0,0 0 0,0-1 0,0 1 0,0 1 0,-1-1 0,1 0 0,0 0 0,0 1 0,0-1 0,0 1 0,2 1 0,23 9 0,0 1 0,45 29 0,6 3 0,-47-29 0,2-1 0,0-2 0,0-1 0,1-2 0,0-1 0,1-2 0,52 4 0,-71-10 0,0 0 0,0-1 0,0-1 0,0-1 0,-1 0 0,1 0 0,-1-2 0,19-8 0,-24 9 0,-1-1 0,0-1 0,0 0 0,0 0 0,-1-1 0,1 0 0,-2 0 0,1-1 0,-1 0 0,0 0 0,-1 0 0,0-1 0,7-13 0,-3 6 0,-11 24 0,0 9 0,5-15 0,5-9 0,4-9 0,-1-1 0,-1-1 0,0 0 0,-1 0 0,-1-1 0,-1 0 0,10-36 0,1 3 0,37-102 0,-7-3 0,-6-1 0,-7-2 0,-8-2 0,10-202 0,-36 339 0,-1 19 0,0 0 0,0-1 0,-1 1 0,0-1 0,0 1 0,0 0 0,-1-1 0,0 1 0,-3-10 0,-3 16 0,-5 14 0,-371 557 0,357-527 0,1 0 0,3 2 0,-20 54 0,34-75 0,1 1 0,1 0 0,1 0 0,1 1 0,2-1 0,0 1 0,4 43 0,1-19 0,-3-32 0,1 1 0,1-1 0,1 1 0,8 30 0,-9-45 0,1-1 0,-1 1 0,1-1 0,0 0 0,1 0 0,-1 0 0,1 0 0,-1 0 0,1-1 0,0 1 0,1-1 0,-1 0 0,0-1 0,1 1 0,0-1 0,-1 0 0,1 0 0,0 0 0,0-1 0,8 2 0,9 2 0,1-2 0,-1 0 0,30-1 0,-23-3 0,1-1 0,-1-2 0,0 0 0,-1-2 0,1-1 0,-1-1 0,-1-2 0,1-1 0,-2 0 0,0-2 0,25-17 0,-30 17 0,-1-1 0,-1 0 0,0-2 0,-2 0 0,1-1 0,-2 0 0,0-2 0,-2 0 0,0 0 0,-1-1 0,0-1 0,-2 0 0,15-41 0,-24 56 0,0 1 0,0-1 0,-1 0 0,0 0 0,0 0 0,0 0 0,-1 1 0,0-1 0,-1-9 0,1 14 0,-1-1 0,0 0 0,0 0 0,0 0 0,0 0 0,0 1 0,0-1 0,0 1 0,0-1 0,-1 0 0,1 1 0,-1 0 0,1-1 0,-1 1 0,1 0 0,-1 0 0,0 0 0,0 0 0,0 0 0,1 0 0,-1 1 0,0-1 0,0 1 0,0-1 0,0 1 0,0 0 0,0-1 0,0 1 0,0 0 0,0 0 0,0 1 0,-4 0 0,-13 0 0,-1 2 0,1 0 0,0 1 0,0 1 0,0 1 0,1 1 0,0 0 0,-22 13 0,-17 12 0,-60 45 0,6 8 0,3 5 0,5 5 0,-163 191 0,245-262 0,10-12 0,0 0 0,0 1 0,1 0 0,1 1 0,0 0 0,1 0 0,0 1 0,-5 15 0,13-28 0,-1-1 0,1 1 0,0-1 0,-1 1 0,1-1 0,0 1 0,0 0 0,0-1 0,0 1 0,1-1 0,-1 1 0,0-1 0,1 1 0,-1-1 0,1 1 0,-1-1 0,1 1 0,0-1 0,-1 1 0,1-1 0,0 0 0,0 0 0,0 1 0,0-1 0,0 0 0,1 0 0,-1 0 0,0 0 0,0 0 0,3 1 0,3 1 0,-1-1 0,0 1 0,1-1 0,0-1 0,-1 1 0,8 0 0,64 4 0,0-4 0,152-14 0,-186 9 0,-27 2 0,8 0 0,-1-1 0,0-1 0,0-1 0,0-1 0,-1-1 0,33-13 0,-53 18 0,-1 1 0,1-1 0,-1-1 0,0 1 0,0 0 0,1-1 0,-1 1 0,0-1 0,0 1 0,0-1 0,-1 0 0,1 0 0,0 0 0,-1 0 0,1 0 0,-1 0 0,0-1 0,1 1 0,-1 0 0,0-1 0,-1 1 0,1 0 0,0-1 0,-1 0 0,1 1 0,-1-1 0,0 1 0,0-1 0,0 1 0,0-1 0,0 0 0,-1-3 0,-1 0 0,0 0 0,-1 1 0,1-1 0,-1 1 0,0 0 0,-1 0 0,1 0 0,-1 0 0,0 1 0,0-1 0,-1 1 0,-8-7 0,-17-8 0,-1 1 0,0 1 0,-2 2 0,-62-21 0,4 1 0,83 30 0,18 2 0,26 4 0,-1 1 0,45 9 0,-37-5 0,297 36 0,523-1 0,-587-41 0,97-2 0,-281-7-1365,-54 4-5461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IT58-PROGRESS REPORT TEMPLATE.dotx</Template>
  <TotalTime>7</TotalTime>
  <Pages>1</Pages>
  <Words>140</Words>
  <Characters>799</Characters>
  <Application>Microsoft Office Word</Application>
  <DocSecurity>0</DocSecurity>
  <Lines>6</Lines>
  <Paragraphs>1</Paragraphs>
  <ScaleCrop>false</ScaleCrop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 De Vera</dc:creator>
  <cp:lastModifiedBy>Francis De Vera</cp:lastModifiedBy>
  <cp:revision>1</cp:revision>
  <dcterms:created xsi:type="dcterms:W3CDTF">2025-04-14T13:49:00Z</dcterms:created>
  <dcterms:modified xsi:type="dcterms:W3CDTF">2025-04-14T13:56:00Z</dcterms:modified>
</cp:coreProperties>
</file>