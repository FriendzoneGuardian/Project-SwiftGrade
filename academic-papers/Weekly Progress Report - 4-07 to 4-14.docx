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83AD4" w14:textId="77777777" w:rsidR="00DA43F9" w:rsidRDefault="00000000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Weekly Progress Report</w:t>
      </w:r>
    </w:p>
    <w:p w14:paraId="2245BE1E" w14:textId="77777777" w:rsidR="00DE26BD" w:rsidRPr="00DE26BD" w:rsidRDefault="00DE26BD" w:rsidP="00DE26B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>Weekly Progress Report</w:t>
      </w:r>
    </w:p>
    <w:p w14:paraId="689B5C56" w14:textId="6852A19A" w:rsidR="00DE26BD" w:rsidRPr="00DE26BD" w:rsidRDefault="00DE26BD" w:rsidP="00DE26B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 xml:space="preserve">Project Title: </w:t>
      </w:r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[</w:t>
      </w:r>
      <w:proofErr w:type="spellStart"/>
      <w:r w:rsidR="000968C4" w:rsidRPr="000968C4">
        <w:rPr>
          <w:rFonts w:ascii="Arial" w:eastAsia="Arial" w:hAnsi="Arial" w:cs="Arial"/>
          <w:bCs/>
          <w:i/>
          <w:iCs/>
          <w:sz w:val="22"/>
          <w:szCs w:val="22"/>
        </w:rPr>
        <w:t>SwiftGrade</w:t>
      </w:r>
      <w:proofErr w:type="spellEnd"/>
      <w:r w:rsidR="000968C4" w:rsidRPr="000968C4">
        <w:rPr>
          <w:rFonts w:ascii="Arial" w:eastAsia="Arial" w:hAnsi="Arial" w:cs="Arial"/>
          <w:bCs/>
          <w:i/>
          <w:iCs/>
          <w:sz w:val="22"/>
          <w:szCs w:val="22"/>
        </w:rPr>
        <w:t>: Integrating OCR and NLP in an AI-Assisted Quiz and Exam Management System for College Educators</w:t>
      </w:r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]</w:t>
      </w:r>
    </w:p>
    <w:p w14:paraId="2B324E79" w14:textId="78FF651B" w:rsidR="00DE26BD" w:rsidRPr="00DE26BD" w:rsidRDefault="00DE26BD" w:rsidP="00DE26B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 xml:space="preserve">Reporting Period: </w:t>
      </w:r>
      <w:r w:rsidRPr="00DE26BD">
        <w:rPr>
          <w:rFonts w:ascii="Arial" w:eastAsia="Arial" w:hAnsi="Arial" w:cs="Arial"/>
          <w:bCs/>
          <w:sz w:val="22"/>
          <w:szCs w:val="22"/>
        </w:rPr>
        <w:t>[</w:t>
      </w:r>
      <w:r w:rsidR="000968C4">
        <w:rPr>
          <w:rFonts w:ascii="Arial" w:eastAsia="Arial" w:hAnsi="Arial" w:cs="Arial"/>
          <w:bCs/>
          <w:sz w:val="22"/>
          <w:szCs w:val="22"/>
        </w:rPr>
        <w:t>April</w:t>
      </w:r>
      <w:r>
        <w:rPr>
          <w:rFonts w:ascii="Arial" w:eastAsia="Arial" w:hAnsi="Arial" w:cs="Arial"/>
          <w:bCs/>
          <w:sz w:val="22"/>
          <w:szCs w:val="22"/>
        </w:rPr>
        <w:t xml:space="preserve"> </w:t>
      </w:r>
      <w:r w:rsidR="000968C4">
        <w:rPr>
          <w:rFonts w:ascii="Arial" w:eastAsia="Arial" w:hAnsi="Arial" w:cs="Arial"/>
          <w:bCs/>
          <w:sz w:val="22"/>
          <w:szCs w:val="22"/>
        </w:rPr>
        <w:t>07</w:t>
      </w:r>
      <w:r w:rsidRPr="00DE26BD">
        <w:rPr>
          <w:rFonts w:ascii="Arial" w:eastAsia="Arial" w:hAnsi="Arial" w:cs="Arial"/>
          <w:bCs/>
          <w:sz w:val="22"/>
          <w:szCs w:val="22"/>
        </w:rPr>
        <w:t>, 2025 –</w:t>
      </w:r>
      <w:r>
        <w:rPr>
          <w:rFonts w:ascii="Arial" w:eastAsia="Arial" w:hAnsi="Arial" w:cs="Arial"/>
          <w:bCs/>
          <w:sz w:val="22"/>
          <w:szCs w:val="22"/>
        </w:rPr>
        <w:t xml:space="preserve"> </w:t>
      </w:r>
      <w:r w:rsidR="000968C4">
        <w:rPr>
          <w:rFonts w:ascii="Arial" w:eastAsia="Arial" w:hAnsi="Arial" w:cs="Arial"/>
          <w:bCs/>
          <w:sz w:val="22"/>
          <w:szCs w:val="22"/>
        </w:rPr>
        <w:t>April</w:t>
      </w:r>
      <w:r>
        <w:rPr>
          <w:rFonts w:ascii="Arial" w:eastAsia="Arial" w:hAnsi="Arial" w:cs="Arial"/>
          <w:bCs/>
          <w:sz w:val="22"/>
          <w:szCs w:val="22"/>
        </w:rPr>
        <w:t xml:space="preserve"> </w:t>
      </w:r>
      <w:r w:rsidR="000968C4">
        <w:rPr>
          <w:rFonts w:ascii="Arial" w:eastAsia="Arial" w:hAnsi="Arial" w:cs="Arial"/>
          <w:bCs/>
          <w:sz w:val="22"/>
          <w:szCs w:val="22"/>
        </w:rPr>
        <w:t>14</w:t>
      </w:r>
      <w:r w:rsidRPr="00DE26BD">
        <w:rPr>
          <w:rFonts w:ascii="Arial" w:eastAsia="Arial" w:hAnsi="Arial" w:cs="Arial"/>
          <w:bCs/>
          <w:sz w:val="22"/>
          <w:szCs w:val="22"/>
        </w:rPr>
        <w:t>, 2025]</w:t>
      </w:r>
    </w:p>
    <w:p w14:paraId="43F93BC4" w14:textId="77777777" w:rsidR="00DE26BD" w:rsidRDefault="00DE26BD" w:rsidP="00DE26BD">
      <w:pPr>
        <w:spacing w:line="276" w:lineRule="auto"/>
        <w:rPr>
          <w:rFonts w:ascii="Arial" w:eastAsia="Arial" w:hAnsi="Arial" w:cs="Arial"/>
          <w:bCs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 xml:space="preserve">Team Members: </w:t>
      </w:r>
      <w:r w:rsidRPr="00DE26BD">
        <w:rPr>
          <w:rFonts w:ascii="Arial" w:eastAsia="Arial" w:hAnsi="Arial" w:cs="Arial"/>
          <w:bCs/>
          <w:sz w:val="22"/>
          <w:szCs w:val="22"/>
        </w:rPr>
        <w:t xml:space="preserve">[Project Manager: </w:t>
      </w:r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Francis Daniel D. De Vera</w:t>
      </w:r>
      <w:r w:rsidRPr="00DE26BD">
        <w:rPr>
          <w:rFonts w:ascii="Arial" w:eastAsia="Arial" w:hAnsi="Arial" w:cs="Arial"/>
          <w:bCs/>
          <w:sz w:val="22"/>
          <w:szCs w:val="22"/>
        </w:rPr>
        <w:t xml:space="preserve">, </w:t>
      </w:r>
    </w:p>
    <w:p w14:paraId="4B76B6CD" w14:textId="77777777" w:rsidR="00DA43F9" w:rsidRDefault="00DE26BD" w:rsidP="00DE26BD">
      <w:pPr>
        <w:spacing w:line="276" w:lineRule="auto"/>
        <w:ind w:left="1440" w:firstLine="360"/>
        <w:rPr>
          <w:rFonts w:ascii="Arial" w:eastAsia="Arial" w:hAnsi="Arial" w:cs="Arial"/>
          <w:sz w:val="22"/>
          <w:szCs w:val="22"/>
        </w:rPr>
      </w:pPr>
      <w:r w:rsidRPr="00DE26BD">
        <w:rPr>
          <w:rFonts w:ascii="Arial" w:eastAsia="Arial" w:hAnsi="Arial" w:cs="Arial"/>
          <w:bCs/>
          <w:sz w:val="22"/>
          <w:szCs w:val="22"/>
        </w:rPr>
        <w:t xml:space="preserve">Members: </w:t>
      </w:r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 xml:space="preserve">Kenny Walter P. Duran and Ervin John S. </w:t>
      </w:r>
      <w:proofErr w:type="spellStart"/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Libardos</w:t>
      </w:r>
      <w:proofErr w:type="spellEnd"/>
      <w:r w:rsidRPr="00DE26BD">
        <w:rPr>
          <w:rFonts w:ascii="Arial" w:eastAsia="Arial" w:hAnsi="Arial" w:cs="Arial"/>
          <w:bCs/>
          <w:sz w:val="22"/>
          <w:szCs w:val="22"/>
        </w:rPr>
        <w:t>]</w:t>
      </w:r>
      <w:r w:rsidR="00000000">
        <w:rPr>
          <w:bCs/>
        </w:rPr>
        <w:pict w14:anchorId="3A2065CE">
          <v:rect id="_x0000_i1025" style="width:374.05pt;height:.25pt" o:hrpct="987" o:hralign="center" o:hrstd="t" o:hr="t" fillcolor="#a0a0a0" stroked="f"/>
        </w:pict>
      </w:r>
    </w:p>
    <w:p w14:paraId="244FC631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p w14:paraId="237318F9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1. Executive Summary</w:t>
      </w:r>
    </w:p>
    <w:p w14:paraId="1191D3C3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93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2436"/>
        <w:gridCol w:w="6929"/>
      </w:tblGrid>
      <w:tr w:rsidR="00DA43F9" w14:paraId="3BA13FC0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6" w:type="dxa"/>
          </w:tcPr>
          <w:p w14:paraId="2275A85F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Overview</w:t>
            </w:r>
          </w:p>
        </w:tc>
        <w:tc>
          <w:tcPr>
            <w:tcW w:w="6929" w:type="dxa"/>
          </w:tcPr>
          <w:p w14:paraId="16C917C3" w14:textId="0F71516F" w:rsidR="00DA43F9" w:rsidRDefault="00096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Complete Rework of Project Plan, Research Papers and Completion of Chapters 2,3 and 4</w:t>
            </w:r>
          </w:p>
        </w:tc>
      </w:tr>
      <w:tr w:rsidR="00DA43F9" w14:paraId="46B243B4" w14:textId="77777777" w:rsidTr="00DA43F9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6" w:type="dxa"/>
          </w:tcPr>
          <w:p w14:paraId="34176D29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Current Status</w:t>
            </w:r>
          </w:p>
        </w:tc>
        <w:tc>
          <w:tcPr>
            <w:tcW w:w="6929" w:type="dxa"/>
          </w:tcPr>
          <w:p w14:paraId="01C39185" w14:textId="46883C18" w:rsidR="00DA43F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[</w:t>
            </w:r>
            <w:r w:rsidRPr="000968C4">
              <w:rPr>
                <w:rFonts w:ascii="Arial" w:eastAsia="Arial" w:hAnsi="Arial" w:cs="Arial"/>
                <w:b/>
                <w:bCs/>
                <w:color w:val="FFC000"/>
                <w:sz w:val="22"/>
                <w:szCs w:val="22"/>
              </w:rPr>
              <w:t>Delayed</w:t>
            </w:r>
            <w:r w:rsidR="000968C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0968C4" w:rsidRPr="000968C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&gt; </w:t>
            </w:r>
            <w:r w:rsidR="000968C4" w:rsidRPr="000968C4">
              <w:rPr>
                <w:rFonts w:ascii="Arial" w:eastAsia="Arial" w:hAnsi="Arial" w:cs="Arial"/>
                <w:b/>
                <w:bCs/>
                <w:color w:val="00B050"/>
                <w:sz w:val="22"/>
                <w:szCs w:val="22"/>
              </w:rPr>
              <w:t>On Schedule</w:t>
            </w:r>
            <w:r>
              <w:rPr>
                <w:rFonts w:ascii="Arial" w:eastAsia="Arial" w:hAnsi="Arial" w:cs="Arial"/>
                <w:sz w:val="22"/>
                <w:szCs w:val="22"/>
              </w:rPr>
              <w:t>]</w:t>
            </w:r>
          </w:p>
        </w:tc>
      </w:tr>
    </w:tbl>
    <w:p w14:paraId="3FDC2690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7BC02871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2. Completed Work</w:t>
      </w:r>
    </w:p>
    <w:p w14:paraId="15DC77DB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0"/>
        <w:tblW w:w="942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120"/>
        <w:gridCol w:w="2200"/>
        <w:gridCol w:w="2060"/>
        <w:gridCol w:w="2255"/>
        <w:gridCol w:w="1794"/>
      </w:tblGrid>
      <w:tr w:rsidR="00DA43F9" w14:paraId="3F572BA0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0" w:type="dxa"/>
          </w:tcPr>
          <w:p w14:paraId="45EEC953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Task</w:t>
            </w:r>
          </w:p>
        </w:tc>
        <w:tc>
          <w:tcPr>
            <w:tcW w:w="2200" w:type="dxa"/>
          </w:tcPr>
          <w:p w14:paraId="74AE5AE7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2060" w:type="dxa"/>
          </w:tcPr>
          <w:p w14:paraId="5FE24361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Assigned To</w:t>
            </w:r>
          </w:p>
        </w:tc>
        <w:tc>
          <w:tcPr>
            <w:tcW w:w="2255" w:type="dxa"/>
          </w:tcPr>
          <w:p w14:paraId="063FDCFF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Completion Date</w:t>
            </w:r>
          </w:p>
        </w:tc>
        <w:tc>
          <w:tcPr>
            <w:tcW w:w="1794" w:type="dxa"/>
          </w:tcPr>
          <w:p w14:paraId="5B0DE6AC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Status</w:t>
            </w:r>
          </w:p>
        </w:tc>
      </w:tr>
      <w:tr w:rsidR="000968C4" w14:paraId="172DF8CB" w14:textId="77777777" w:rsidTr="00DA43F9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0" w:type="dxa"/>
          </w:tcPr>
          <w:p w14:paraId="0E317C7C" w14:textId="77777777" w:rsidR="000968C4" w:rsidRDefault="000968C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[Task 1]</w:t>
            </w:r>
          </w:p>
        </w:tc>
        <w:tc>
          <w:tcPr>
            <w:tcW w:w="2200" w:type="dxa"/>
          </w:tcPr>
          <w:p w14:paraId="1B814EFB" w14:textId="728B3593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Complete Overhaul of Project Plan</w:t>
            </w:r>
          </w:p>
        </w:tc>
        <w:tc>
          <w:tcPr>
            <w:tcW w:w="2060" w:type="dxa"/>
            <w:vMerge w:val="restart"/>
          </w:tcPr>
          <w:p w14:paraId="4ABFB3EC" w14:textId="657A91F8" w:rsidR="000968C4" w:rsidRDefault="000968C4" w:rsidP="00034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All Members</w:t>
            </w:r>
          </w:p>
        </w:tc>
        <w:tc>
          <w:tcPr>
            <w:tcW w:w="2255" w:type="dxa"/>
          </w:tcPr>
          <w:p w14:paraId="37663C2D" w14:textId="43C0D819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04/11/2025</w:t>
            </w:r>
          </w:p>
        </w:tc>
        <w:tc>
          <w:tcPr>
            <w:tcW w:w="1794" w:type="dxa"/>
          </w:tcPr>
          <w:p w14:paraId="681F6336" w14:textId="77777777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REM" w:eastAsia="REM" w:hAnsi="REM" w:cs="REM"/>
                <w:sz w:val="22"/>
                <w:szCs w:val="22"/>
              </w:rPr>
              <w:t>✅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Completed</w:t>
            </w:r>
          </w:p>
        </w:tc>
      </w:tr>
      <w:tr w:rsidR="000968C4" w14:paraId="0CA26D59" w14:textId="77777777" w:rsidTr="00DA43F9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0" w:type="dxa"/>
          </w:tcPr>
          <w:p w14:paraId="59AE45FB" w14:textId="77777777" w:rsidR="000968C4" w:rsidRDefault="000968C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[Task 2]</w:t>
            </w:r>
          </w:p>
        </w:tc>
        <w:tc>
          <w:tcPr>
            <w:tcW w:w="2200" w:type="dxa"/>
          </w:tcPr>
          <w:p w14:paraId="0DBF9DE8" w14:textId="4121813C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Creation and Encoding of Chapters 2, 3 and 4</w:t>
            </w:r>
          </w:p>
        </w:tc>
        <w:tc>
          <w:tcPr>
            <w:tcW w:w="2060" w:type="dxa"/>
            <w:vMerge/>
          </w:tcPr>
          <w:p w14:paraId="0B197A18" w14:textId="502CC097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5" w:type="dxa"/>
          </w:tcPr>
          <w:p w14:paraId="6B6D8FA8" w14:textId="0D7049B0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04/12/2025</w:t>
            </w:r>
          </w:p>
        </w:tc>
        <w:tc>
          <w:tcPr>
            <w:tcW w:w="1794" w:type="dxa"/>
          </w:tcPr>
          <w:p w14:paraId="652D0EEC" w14:textId="77777777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REM" w:eastAsia="REM" w:hAnsi="REM" w:cs="REM"/>
                <w:sz w:val="22"/>
                <w:szCs w:val="22"/>
              </w:rPr>
              <w:t>✅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Completed</w:t>
            </w:r>
          </w:p>
        </w:tc>
      </w:tr>
    </w:tbl>
    <w:p w14:paraId="4E499B3D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78D55DEE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3. Ongoing Tasks</w:t>
      </w:r>
    </w:p>
    <w:p w14:paraId="2C816D72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1"/>
        <w:tblW w:w="941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067"/>
        <w:gridCol w:w="1936"/>
        <w:gridCol w:w="1698"/>
        <w:gridCol w:w="2661"/>
      </w:tblGrid>
      <w:tr w:rsidR="00DA43F9" w14:paraId="60A1C76E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7C507D29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Task</w:t>
            </w:r>
          </w:p>
        </w:tc>
        <w:tc>
          <w:tcPr>
            <w:tcW w:w="2067" w:type="dxa"/>
          </w:tcPr>
          <w:p w14:paraId="36DE8A6D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1936" w:type="dxa"/>
          </w:tcPr>
          <w:p w14:paraId="12714D3E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Assigned To</w:t>
            </w:r>
          </w:p>
        </w:tc>
        <w:tc>
          <w:tcPr>
            <w:tcW w:w="1698" w:type="dxa"/>
          </w:tcPr>
          <w:p w14:paraId="1FAD0E9B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Progress (%)</w:t>
            </w:r>
          </w:p>
        </w:tc>
        <w:tc>
          <w:tcPr>
            <w:tcW w:w="2661" w:type="dxa"/>
          </w:tcPr>
          <w:p w14:paraId="4D1603EF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Expected Completion</w:t>
            </w:r>
          </w:p>
        </w:tc>
      </w:tr>
      <w:tr w:rsidR="00DA43F9" w14:paraId="2388DDBE" w14:textId="77777777" w:rsidTr="00DA43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396CBE79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[Task 1]</w:t>
            </w:r>
          </w:p>
        </w:tc>
        <w:tc>
          <w:tcPr>
            <w:tcW w:w="2067" w:type="dxa"/>
          </w:tcPr>
          <w:p w14:paraId="1BD3F6EF" w14:textId="4DC10732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Preparation of the Machine Learning Tasks (OCR and NLP Modeling)</w:t>
            </w:r>
          </w:p>
        </w:tc>
        <w:tc>
          <w:tcPr>
            <w:tcW w:w="1936" w:type="dxa"/>
          </w:tcPr>
          <w:p w14:paraId="2DB4F389" w14:textId="75985A3A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 Vera</w:t>
            </w:r>
          </w:p>
        </w:tc>
        <w:tc>
          <w:tcPr>
            <w:tcW w:w="1698" w:type="dxa"/>
          </w:tcPr>
          <w:p w14:paraId="11EF97E7" w14:textId="70CA631F" w:rsidR="00DA43F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0%</w:t>
            </w:r>
          </w:p>
        </w:tc>
        <w:tc>
          <w:tcPr>
            <w:tcW w:w="2661" w:type="dxa"/>
          </w:tcPr>
          <w:p w14:paraId="2FA3372F" w14:textId="27E50151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04/29/2025</w:t>
            </w:r>
          </w:p>
        </w:tc>
      </w:tr>
      <w:tr w:rsidR="00DA43F9" w14:paraId="239DAB83" w14:textId="77777777" w:rsidTr="00DA43F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54AF896E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[Task 2]</w:t>
            </w:r>
          </w:p>
        </w:tc>
        <w:tc>
          <w:tcPr>
            <w:tcW w:w="2067" w:type="dxa"/>
          </w:tcPr>
          <w:p w14:paraId="6D381EC5" w14:textId="2A762458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Preliminary Sketching of the HCI Prototype</w:t>
            </w:r>
          </w:p>
        </w:tc>
        <w:tc>
          <w:tcPr>
            <w:tcW w:w="1936" w:type="dxa"/>
          </w:tcPr>
          <w:p w14:paraId="1D01554B" w14:textId="5B6A407D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Libardos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and Duran</w:t>
            </w:r>
          </w:p>
        </w:tc>
        <w:tc>
          <w:tcPr>
            <w:tcW w:w="1698" w:type="dxa"/>
          </w:tcPr>
          <w:p w14:paraId="5731DD1C" w14:textId="1638DA6C" w:rsidR="00DA43F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5%</w:t>
            </w:r>
          </w:p>
        </w:tc>
        <w:tc>
          <w:tcPr>
            <w:tcW w:w="2661" w:type="dxa"/>
          </w:tcPr>
          <w:p w14:paraId="2EFC6439" w14:textId="31B5E0B2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04/29/2025</w:t>
            </w:r>
          </w:p>
        </w:tc>
      </w:tr>
    </w:tbl>
    <w:p w14:paraId="72C97B08" w14:textId="77777777" w:rsidR="00DA43F9" w:rsidRDefault="00DA43F9">
      <w:pPr>
        <w:rPr>
          <w:rFonts w:ascii="Arial" w:eastAsia="Arial" w:hAnsi="Arial" w:cs="Arial"/>
          <w:sz w:val="28"/>
          <w:szCs w:val="28"/>
        </w:rPr>
      </w:pPr>
    </w:p>
    <w:p w14:paraId="3681D5D2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4. Issues &amp; Blockers</w:t>
      </w:r>
    </w:p>
    <w:p w14:paraId="2DF4B321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2"/>
        <w:tblW w:w="940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2553"/>
        <w:gridCol w:w="3029"/>
        <w:gridCol w:w="2558"/>
      </w:tblGrid>
      <w:tr w:rsidR="00DA43F9" w14:paraId="3DE0068E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F88CAAA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Issue</w:t>
            </w:r>
          </w:p>
        </w:tc>
        <w:tc>
          <w:tcPr>
            <w:tcW w:w="2553" w:type="dxa"/>
          </w:tcPr>
          <w:p w14:paraId="5DD38EC8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Impact on Project</w:t>
            </w:r>
          </w:p>
        </w:tc>
        <w:tc>
          <w:tcPr>
            <w:tcW w:w="3029" w:type="dxa"/>
          </w:tcPr>
          <w:p w14:paraId="1819833F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Proposed Solution</w:t>
            </w:r>
          </w:p>
        </w:tc>
        <w:tc>
          <w:tcPr>
            <w:tcW w:w="2558" w:type="dxa"/>
          </w:tcPr>
          <w:p w14:paraId="25CCD3A4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Status</w:t>
            </w:r>
          </w:p>
        </w:tc>
      </w:tr>
      <w:tr w:rsidR="00DA43F9" w14:paraId="6EA3F63D" w14:textId="77777777" w:rsidTr="00DA43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56685678" w14:textId="5F1E5F20" w:rsidR="00DA43F9" w:rsidRDefault="000968C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Availability of Research Advisor</w:t>
            </w:r>
          </w:p>
        </w:tc>
        <w:tc>
          <w:tcPr>
            <w:tcW w:w="2553" w:type="dxa"/>
          </w:tcPr>
          <w:p w14:paraId="7BCA0E1C" w14:textId="5C145E14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FULL RESET</w:t>
            </w:r>
          </w:p>
        </w:tc>
        <w:tc>
          <w:tcPr>
            <w:tcW w:w="3029" w:type="dxa"/>
          </w:tcPr>
          <w:p w14:paraId="118C442E" w14:textId="61A948A0" w:rsidR="00DA43F9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Works will be Done in Parallel (2 or 3 at a Time)</w:t>
            </w:r>
          </w:p>
        </w:tc>
        <w:tc>
          <w:tcPr>
            <w:tcW w:w="2558" w:type="dxa"/>
          </w:tcPr>
          <w:p w14:paraId="4D2063DD" w14:textId="365400F3" w:rsidR="00DA43F9" w:rsidRPr="000968C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0968C4">
              <w:rPr>
                <w:rFonts w:ascii="Arial" w:eastAsia="Arial" w:hAnsi="Arial" w:cs="Arial"/>
                <w:b/>
                <w:bCs/>
                <w:color w:val="FFC000"/>
                <w:sz w:val="22"/>
                <w:szCs w:val="22"/>
              </w:rPr>
              <w:t>Pending</w:t>
            </w:r>
          </w:p>
        </w:tc>
      </w:tr>
      <w:tr w:rsidR="000968C4" w14:paraId="37BAF9F2" w14:textId="77777777" w:rsidTr="00DA43F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232A8403" w14:textId="13FE73B9" w:rsidR="000968C4" w:rsidRDefault="000968C4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Review of Capstone Papers</w:t>
            </w:r>
          </w:p>
        </w:tc>
        <w:tc>
          <w:tcPr>
            <w:tcW w:w="2553" w:type="dxa"/>
          </w:tcPr>
          <w:p w14:paraId="07EDD528" w14:textId="77777777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Chapter 1 = Preserved and Revised.</w:t>
            </w:r>
          </w:p>
          <w:p w14:paraId="311738B0" w14:textId="3257E254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Other Chapters = </w:t>
            </w:r>
            <w:r w:rsidRPr="000968C4">
              <w:rPr>
                <w:rFonts w:ascii="Arial" w:eastAsia="Arial" w:hAnsi="Arial" w:cs="Arial"/>
                <w:i/>
                <w:iCs/>
                <w:sz w:val="22"/>
                <w:szCs w:val="22"/>
              </w:rPr>
              <w:t>Speedrun Protocol</w:t>
            </w:r>
          </w:p>
        </w:tc>
        <w:tc>
          <w:tcPr>
            <w:tcW w:w="3029" w:type="dxa"/>
          </w:tcPr>
          <w:p w14:paraId="62E68A5B" w14:textId="6ABD0D55" w:rsidR="000968C4" w:rsidRDefault="00096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Duran works on RRLs,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Libardos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works on Methodology and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Techstacks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De Vera = Flexi (</w:t>
            </w:r>
            <w:r w:rsidR="0048305E">
              <w:rPr>
                <w:rFonts w:ascii="Arial" w:eastAsia="Arial" w:hAnsi="Arial" w:cs="Arial"/>
                <w:sz w:val="22"/>
                <w:szCs w:val="22"/>
              </w:rPr>
              <w:t>All Chapters as Substitute)</w:t>
            </w:r>
          </w:p>
        </w:tc>
        <w:tc>
          <w:tcPr>
            <w:tcW w:w="2558" w:type="dxa"/>
          </w:tcPr>
          <w:p w14:paraId="4156BDC5" w14:textId="1518B2E2" w:rsidR="000968C4" w:rsidRPr="0048305E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48305E">
              <w:rPr>
                <w:rFonts w:ascii="Arial" w:eastAsia="Arial" w:hAnsi="Arial" w:cs="Arial"/>
                <w:b/>
                <w:bCs/>
                <w:color w:val="00B050"/>
                <w:sz w:val="22"/>
                <w:szCs w:val="22"/>
              </w:rPr>
              <w:t>Completed</w:t>
            </w:r>
            <w:r>
              <w:rPr>
                <w:rFonts w:ascii="Arial" w:eastAsia="Arial" w:hAnsi="Arial" w:cs="Arial"/>
                <w:b/>
                <w:bCs/>
                <w:color w:val="00B050"/>
                <w:sz w:val="22"/>
                <w:szCs w:val="22"/>
              </w:rPr>
              <w:t xml:space="preserve"> </w:t>
            </w:r>
            <w:r w:rsidRPr="0048305E">
              <w:rPr>
                <w:rFonts w:ascii="Arial" w:eastAsia="Arial" w:hAnsi="Arial" w:cs="Arial"/>
                <w:b/>
                <w:bCs/>
                <w:sz w:val="22"/>
                <w:szCs w:val="22"/>
              </w:rPr>
              <w:t>(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Deadline Missed by 1 Day)</w:t>
            </w:r>
          </w:p>
        </w:tc>
      </w:tr>
    </w:tbl>
    <w:p w14:paraId="1B13886A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576519A2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 Upcoming Work (Next Week)</w:t>
      </w:r>
    </w:p>
    <w:p w14:paraId="5C952E7F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3"/>
        <w:tblW w:w="9382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2150"/>
        <w:gridCol w:w="2546"/>
        <w:gridCol w:w="2384"/>
        <w:gridCol w:w="2302"/>
      </w:tblGrid>
      <w:tr w:rsidR="00DA43F9" w14:paraId="6FE18ED9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</w:tcPr>
          <w:p w14:paraId="6225A563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Planned Task</w:t>
            </w:r>
          </w:p>
        </w:tc>
        <w:tc>
          <w:tcPr>
            <w:tcW w:w="2546" w:type="dxa"/>
          </w:tcPr>
          <w:p w14:paraId="5946AC57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2384" w:type="dxa"/>
          </w:tcPr>
          <w:p w14:paraId="074E7C98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Assigned To</w:t>
            </w:r>
          </w:p>
        </w:tc>
        <w:tc>
          <w:tcPr>
            <w:tcW w:w="2302" w:type="dxa"/>
          </w:tcPr>
          <w:p w14:paraId="690E97C7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Deadline</w:t>
            </w:r>
          </w:p>
        </w:tc>
      </w:tr>
      <w:tr w:rsidR="00DA43F9" w14:paraId="2FF0430C" w14:textId="77777777" w:rsidTr="00DA43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</w:tcPr>
          <w:p w14:paraId="3B3207B4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[Task 1]</w:t>
            </w:r>
          </w:p>
        </w:tc>
        <w:tc>
          <w:tcPr>
            <w:tcW w:w="2546" w:type="dxa"/>
          </w:tcPr>
          <w:p w14:paraId="095E5B63" w14:textId="057EB8E8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Submission and Gathering more Samples/Interviews for the Faculty</w:t>
            </w:r>
          </w:p>
        </w:tc>
        <w:tc>
          <w:tcPr>
            <w:tcW w:w="2384" w:type="dxa"/>
          </w:tcPr>
          <w:p w14:paraId="03E49406" w14:textId="67F84DB6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De Vera and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Libardos</w:t>
            </w:r>
            <w:proofErr w:type="spellEnd"/>
          </w:p>
        </w:tc>
        <w:tc>
          <w:tcPr>
            <w:tcW w:w="2302" w:type="dxa"/>
          </w:tcPr>
          <w:p w14:paraId="730F605A" w14:textId="36EEE92D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04/23/2025</w:t>
            </w:r>
          </w:p>
        </w:tc>
      </w:tr>
      <w:tr w:rsidR="00DA43F9" w14:paraId="48E061F3" w14:textId="77777777" w:rsidTr="00DA43F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</w:tcPr>
          <w:p w14:paraId="2F4901FF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[Task 2]</w:t>
            </w:r>
          </w:p>
        </w:tc>
        <w:tc>
          <w:tcPr>
            <w:tcW w:w="2546" w:type="dxa"/>
          </w:tcPr>
          <w:p w14:paraId="1EDE56ED" w14:textId="0B76AE70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Preparation of Communication Letters and Creation of Student’s Survey for Needs Assessment</w:t>
            </w:r>
          </w:p>
        </w:tc>
        <w:tc>
          <w:tcPr>
            <w:tcW w:w="2384" w:type="dxa"/>
          </w:tcPr>
          <w:p w14:paraId="52B979EB" w14:textId="2381B8ED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 Vera and Duran</w:t>
            </w:r>
          </w:p>
        </w:tc>
        <w:tc>
          <w:tcPr>
            <w:tcW w:w="2302" w:type="dxa"/>
          </w:tcPr>
          <w:p w14:paraId="30871293" w14:textId="294D33FE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04/23/2025</w:t>
            </w:r>
          </w:p>
        </w:tc>
      </w:tr>
    </w:tbl>
    <w:p w14:paraId="631A8B3B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0C5C3C1D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6. Risk Management &amp; Mitigation</w:t>
      </w:r>
    </w:p>
    <w:p w14:paraId="497AEAAB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4"/>
        <w:tblW w:w="936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2115"/>
        <w:gridCol w:w="3824"/>
        <w:gridCol w:w="3424"/>
      </w:tblGrid>
      <w:tr w:rsidR="00DA43F9" w14:paraId="46D95907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0B897C90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Risk Identified</w:t>
            </w:r>
          </w:p>
        </w:tc>
        <w:tc>
          <w:tcPr>
            <w:tcW w:w="3824" w:type="dxa"/>
          </w:tcPr>
          <w:p w14:paraId="347C5D01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Potential Impact</w:t>
            </w:r>
          </w:p>
        </w:tc>
        <w:tc>
          <w:tcPr>
            <w:tcW w:w="3424" w:type="dxa"/>
          </w:tcPr>
          <w:p w14:paraId="2208CE26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Mitigation Plan</w:t>
            </w:r>
          </w:p>
        </w:tc>
      </w:tr>
      <w:tr w:rsidR="00DA43F9" w14:paraId="72F5AA0B" w14:textId="77777777" w:rsidTr="00DA43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1B39377D" w14:textId="26ECE317" w:rsidR="00DA43F9" w:rsidRDefault="0048305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Potential Backlog Tasks</w:t>
            </w:r>
          </w:p>
        </w:tc>
        <w:tc>
          <w:tcPr>
            <w:tcW w:w="3824" w:type="dxa"/>
          </w:tcPr>
          <w:p w14:paraId="7D1276FF" w14:textId="648065C1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Increased Burden and Work, since the Project has just Restarted</w:t>
            </w:r>
          </w:p>
        </w:tc>
        <w:tc>
          <w:tcPr>
            <w:tcW w:w="3424" w:type="dxa"/>
          </w:tcPr>
          <w:p w14:paraId="486C0481" w14:textId="3A793F6E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Elimination of Unnecessary Actions in Action Plan, and Consolidation of Similar Tasks</w:t>
            </w:r>
          </w:p>
        </w:tc>
      </w:tr>
    </w:tbl>
    <w:p w14:paraId="2FBD627A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0F77BAF7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7. Budget &amp; Resource Update (If necessary)</w:t>
      </w:r>
    </w:p>
    <w:p w14:paraId="7F4C44A2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p w14:paraId="0E75E5E0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5C0074BA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8. Team Feedback &amp; Issues</w:t>
      </w:r>
    </w:p>
    <w:p w14:paraId="188ADFCF" w14:textId="77777777" w:rsidR="00DA43F9" w:rsidRDefault="00DA43F9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6"/>
        <w:tblW w:w="92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2960"/>
        <w:gridCol w:w="3057"/>
        <w:gridCol w:w="3253"/>
      </w:tblGrid>
      <w:tr w:rsidR="00DA43F9" w14:paraId="16833C3B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2B8D2AE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Feedback/Issue</w:t>
            </w:r>
          </w:p>
        </w:tc>
        <w:tc>
          <w:tcPr>
            <w:tcW w:w="3057" w:type="dxa"/>
          </w:tcPr>
          <w:p w14:paraId="277725D1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Details</w:t>
            </w:r>
          </w:p>
        </w:tc>
        <w:tc>
          <w:tcPr>
            <w:tcW w:w="3253" w:type="dxa"/>
          </w:tcPr>
          <w:p w14:paraId="20F29D24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Proposed Action</w:t>
            </w:r>
          </w:p>
        </w:tc>
      </w:tr>
      <w:tr w:rsidR="00DA43F9" w14:paraId="444E54FD" w14:textId="77777777" w:rsidTr="00DA43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3AA6838" w14:textId="7F6D3A9E" w:rsidR="00DA43F9" w:rsidRDefault="0048305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Needs Assessment has Low Respondent Counts</w:t>
            </w:r>
          </w:p>
        </w:tc>
        <w:tc>
          <w:tcPr>
            <w:tcW w:w="3057" w:type="dxa"/>
          </w:tcPr>
          <w:p w14:paraId="7B6CFC70" w14:textId="7041DCA8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Only 2 of 10 Teachers has Successfully Responded, Others denied because of Administrative Problems (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Commu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Letter Missing)</w:t>
            </w:r>
          </w:p>
        </w:tc>
        <w:tc>
          <w:tcPr>
            <w:tcW w:w="3253" w:type="dxa"/>
          </w:tcPr>
          <w:p w14:paraId="1F1D5B90" w14:textId="2708058E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Creation of a Communication Letter, with Countersigned by Advisor, IT Chairperson, and CISC Dean, for Intra-College Communication</w:t>
            </w:r>
          </w:p>
        </w:tc>
      </w:tr>
    </w:tbl>
    <w:p w14:paraId="1F546043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02FD9E6B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9. General Comments &amp; Lessons Learned</w:t>
      </w:r>
    </w:p>
    <w:p w14:paraId="56B32B90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7"/>
        <w:tblW w:w="924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569"/>
        <w:gridCol w:w="4676"/>
      </w:tblGrid>
      <w:tr w:rsidR="00DA43F9" w14:paraId="0EFA7094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9" w:type="dxa"/>
          </w:tcPr>
          <w:p w14:paraId="329B121A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Key Takeaway</w:t>
            </w:r>
          </w:p>
        </w:tc>
        <w:tc>
          <w:tcPr>
            <w:tcW w:w="4676" w:type="dxa"/>
          </w:tcPr>
          <w:p w14:paraId="02123150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Description</w:t>
            </w:r>
          </w:p>
        </w:tc>
      </w:tr>
      <w:tr w:rsidR="00DA43F9" w14:paraId="0CC3C484" w14:textId="77777777" w:rsidTr="00DA43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9" w:type="dxa"/>
          </w:tcPr>
          <w:p w14:paraId="38BD9F2E" w14:textId="58C0BEE1" w:rsidR="00DA43F9" w:rsidRPr="0048305E" w:rsidRDefault="0048305E">
            <w:pPr>
              <w:rPr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i/>
                <w:iCs/>
                <w:sz w:val="22"/>
                <w:szCs w:val="22"/>
              </w:rPr>
              <w:t>“</w:t>
            </w:r>
            <w:proofErr w:type="spellStart"/>
            <w:r w:rsidRPr="0048305E">
              <w:rPr>
                <w:rFonts w:ascii="Arial" w:eastAsia="Arial" w:hAnsi="Arial" w:cs="Arial"/>
                <w:b w:val="0"/>
                <w:i/>
                <w:iCs/>
                <w:sz w:val="22"/>
                <w:szCs w:val="22"/>
              </w:rPr>
              <w:t>c'est</w:t>
            </w:r>
            <w:proofErr w:type="spellEnd"/>
            <w:r w:rsidRPr="0048305E">
              <w:rPr>
                <w:rFonts w:ascii="Arial" w:eastAsia="Arial" w:hAnsi="Arial" w:cs="Arial"/>
                <w:b w:val="0"/>
                <w:i/>
                <w:iCs/>
                <w:sz w:val="22"/>
                <w:szCs w:val="22"/>
              </w:rPr>
              <w:t xml:space="preserve"> la vie</w:t>
            </w:r>
            <w:r>
              <w:rPr>
                <w:rFonts w:ascii="Arial" w:eastAsia="Arial" w:hAnsi="Arial" w:cs="Arial"/>
                <w:b w:val="0"/>
                <w:i/>
                <w:iCs/>
                <w:sz w:val="22"/>
                <w:szCs w:val="22"/>
              </w:rPr>
              <w:t>”</w:t>
            </w:r>
          </w:p>
        </w:tc>
        <w:tc>
          <w:tcPr>
            <w:tcW w:w="4676" w:type="dxa"/>
          </w:tcPr>
          <w:p w14:paraId="5D908824" w14:textId="7FBBD143" w:rsidR="00DA43F9" w:rsidRDefault="004830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Never Expect that things go as planned, plan for the unexpected</w:t>
            </w:r>
          </w:p>
        </w:tc>
      </w:tr>
    </w:tbl>
    <w:p w14:paraId="5944704E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31954C9C" w14:textId="77777777" w:rsidR="00DA43F9" w:rsidRDefault="00DA43F9">
      <w:pPr>
        <w:rPr>
          <w:rFonts w:ascii="Arial" w:eastAsia="Arial" w:hAnsi="Arial" w:cs="Arial"/>
          <w:b/>
          <w:sz w:val="22"/>
          <w:szCs w:val="22"/>
        </w:rPr>
      </w:pPr>
    </w:p>
    <w:p w14:paraId="47A8C235" w14:textId="77777777" w:rsidR="00DA43F9" w:rsidRDefault="00DA43F9">
      <w:pPr>
        <w:rPr>
          <w:rFonts w:ascii="Arial" w:eastAsia="Arial" w:hAnsi="Arial" w:cs="Arial"/>
          <w:b/>
          <w:sz w:val="22"/>
          <w:szCs w:val="22"/>
        </w:rPr>
      </w:pPr>
    </w:p>
    <w:p w14:paraId="302F344F" w14:textId="77777777" w:rsidR="002D258A" w:rsidRDefault="002D258A" w:rsidP="002D258A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Prepared by:</w:t>
      </w:r>
    </w:p>
    <w:p w14:paraId="1DF6985D" w14:textId="77777777" w:rsidR="002D258A" w:rsidRDefault="002D258A" w:rsidP="002D258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EE66E8" wp14:editId="5FEE884E">
                <wp:simplePos x="0" y="0"/>
                <wp:positionH relativeFrom="column">
                  <wp:posOffset>600446</wp:posOffset>
                </wp:positionH>
                <wp:positionV relativeFrom="paragraph">
                  <wp:posOffset>-422409</wp:posOffset>
                </wp:positionV>
                <wp:extent cx="1151280" cy="867600"/>
                <wp:effectExtent l="57150" t="57150" r="0" b="46990"/>
                <wp:wrapNone/>
                <wp:docPr id="104207017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51280" cy="8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B602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6.6pt;margin-top:-33.95pt;width:92.05pt;height:6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">
                <v:imagedata r:id="rId5" o:title=""/>
              </v:shape>
            </w:pict>
          </mc:Fallback>
        </mc:AlternateContent>
      </w:r>
    </w:p>
    <w:p w14:paraId="183FDD36" w14:textId="77777777" w:rsidR="002D258A" w:rsidRDefault="002D258A" w:rsidP="002D258A">
      <w:r>
        <w:rPr>
          <w:rFonts w:ascii="Arial" w:eastAsia="Arial" w:hAnsi="Arial" w:cs="Arial"/>
          <w:sz w:val="22"/>
          <w:szCs w:val="22"/>
        </w:rPr>
        <w:t>_</w:t>
      </w:r>
      <w:r>
        <w:rPr>
          <w:rFonts w:ascii="Arial" w:eastAsia="Arial" w:hAnsi="Arial" w:cs="Arial"/>
          <w:sz w:val="22"/>
          <w:szCs w:val="22"/>
          <w:u w:val="single"/>
        </w:rPr>
        <w:t>Francis Daniel D. De Vera</w:t>
      </w:r>
      <w:r>
        <w:rPr>
          <w:rFonts w:ascii="Arial" w:eastAsia="Arial" w:hAnsi="Arial" w:cs="Arial"/>
          <w:sz w:val="22"/>
          <w:szCs w:val="22"/>
        </w:rPr>
        <w:t>__</w:t>
      </w:r>
    </w:p>
    <w:p w14:paraId="651627A6" w14:textId="77777777" w:rsidR="002D258A" w:rsidRDefault="002D258A" w:rsidP="002D258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Signature Over Printed Name</w:t>
      </w:r>
    </w:p>
    <w:p w14:paraId="1DFBECA4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64B2012E" w14:textId="4137879A" w:rsidR="00DA43F9" w:rsidRDefault="002D258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Date Submitted:</w:t>
      </w:r>
      <w:r>
        <w:rPr>
          <w:rFonts w:ascii="Arial" w:eastAsia="Arial" w:hAnsi="Arial" w:cs="Arial"/>
          <w:sz w:val="22"/>
          <w:szCs w:val="22"/>
        </w:rPr>
        <w:t xml:space="preserve"> [</w:t>
      </w:r>
      <w:r w:rsidR="0048305E">
        <w:rPr>
          <w:rFonts w:ascii="Arial" w:eastAsia="Arial" w:hAnsi="Arial" w:cs="Arial"/>
          <w:sz w:val="22"/>
          <w:szCs w:val="22"/>
        </w:rPr>
        <w:t>04</w:t>
      </w:r>
      <w:r>
        <w:rPr>
          <w:rFonts w:ascii="Arial" w:eastAsia="Arial" w:hAnsi="Arial" w:cs="Arial"/>
          <w:sz w:val="22"/>
          <w:szCs w:val="22"/>
        </w:rPr>
        <w:t>/</w:t>
      </w:r>
      <w:r w:rsidR="0048305E">
        <w:rPr>
          <w:rFonts w:ascii="Arial" w:eastAsia="Arial" w:hAnsi="Arial" w:cs="Arial"/>
          <w:sz w:val="22"/>
          <w:szCs w:val="22"/>
        </w:rPr>
        <w:t>14</w:t>
      </w:r>
      <w:r>
        <w:rPr>
          <w:rFonts w:ascii="Arial" w:eastAsia="Arial" w:hAnsi="Arial" w:cs="Arial"/>
          <w:sz w:val="22"/>
          <w:szCs w:val="22"/>
        </w:rPr>
        <w:t>/</w:t>
      </w:r>
      <w:r w:rsidR="0048305E">
        <w:rPr>
          <w:rFonts w:ascii="Arial" w:eastAsia="Arial" w:hAnsi="Arial" w:cs="Arial"/>
          <w:sz w:val="22"/>
          <w:szCs w:val="22"/>
        </w:rPr>
        <w:t>2025</w:t>
      </w:r>
      <w:r>
        <w:rPr>
          <w:rFonts w:ascii="Arial" w:eastAsia="Arial" w:hAnsi="Arial" w:cs="Arial"/>
          <w:sz w:val="22"/>
          <w:szCs w:val="22"/>
        </w:rPr>
        <w:t>]</w:t>
      </w:r>
    </w:p>
    <w:p w14:paraId="1BE424FE" w14:textId="77777777" w:rsidR="002D258A" w:rsidRDefault="002D258A" w:rsidP="002D258A">
      <w:pPr>
        <w:rPr>
          <w:rFonts w:ascii="Arial" w:eastAsia="Arial" w:hAnsi="Arial" w:cs="Arial"/>
          <w:sz w:val="22"/>
          <w:szCs w:val="22"/>
        </w:rPr>
      </w:pPr>
    </w:p>
    <w:p w14:paraId="1A6BF19A" w14:textId="77777777" w:rsidR="002D258A" w:rsidRPr="002D258A" w:rsidRDefault="002D258A" w:rsidP="002D258A">
      <w:pPr>
        <w:tabs>
          <w:tab w:val="left" w:pos="3585"/>
        </w:tabs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ab/>
      </w:r>
    </w:p>
    <w:sectPr w:rsidR="002D258A" w:rsidRPr="002D258A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E239175-EBEB-46FD-9A3D-4453CF01CDFD}"/>
    <w:embedBold r:id="rId2" w:fontKey="{D2138C46-6710-4769-8FE5-C2D1F2CDCC5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A5FDF64-016C-46A5-981E-DCFC2E35A6DB}"/>
    <w:embedItalic r:id="rId4" w:fontKey="{D14CCA86-17FA-472C-90D7-20174CB0C6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EM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9E0776-E23B-4EF0-A149-5587BF28F26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8C4"/>
    <w:rsid w:val="000968C4"/>
    <w:rsid w:val="002D258A"/>
    <w:rsid w:val="0048305E"/>
    <w:rsid w:val="004E0C51"/>
    <w:rsid w:val="006D1243"/>
    <w:rsid w:val="00DA43F9"/>
    <w:rsid w:val="00DE26BD"/>
    <w:rsid w:val="00E8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E0F48"/>
  <w15:docId w15:val="{2AFD1B02-FDC8-4250-906E-ED3579652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6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7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36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customXml" Target="ink/ink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cuments\Custom%20Office%20Templates\IT58-PROGRESS%20REPORT%20TEMPLATE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2T14:26:10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1808 24575,'-1'0'0,"0"-1"0,1 1 0,-1-1 0,0 1 0,1-1 0,-1 1 0,1-1 0,-1 0 0,1 1 0,-1-1 0,1 0 0,-1 0 0,1 1 0,0-1 0,-1 0 0,1 0 0,0 1 0,0-1 0,0 0 0,-1 0 0,1 0 0,0 0 0,0 1 0,0-1 0,0 0 0,0 0 0,1 0 0,-1 0 0,0 0 0,3-33 0,-3 32 0,12-56 0,2 1 0,40-102 0,-23 73 0,13-45 0,-6-2 0,25-163 0,-39 146 0,13-99 0,-58 374 0,15 413 0,9-299 0,-8-79 0,-46 294 0,48-435 0,-60 391 0,58-381 0,0-24 0,1-17 0,-1-18 0,-2-119 0,16-224 0,23 101 0,-23 212 0,-8 52 0,0 0 0,0 1 0,1-1 0,0 1 0,1-1 0,6-12 0,-9 18 0,2 1 0,-1-1 0,0 1 0,0-1 0,0 1 0,1-1 0,-1 1 0,0 0 0,1 0 0,0 0 0,-1 0 0,1 0 0,-1 0 0,1 0 0,0 0 0,0 1 0,0-1 0,-1 1 0,1-1 0,0 1 0,0 0 0,0 0 0,0-1 0,0 1 0,0 1 0,-1-1 0,1 0 0,0 0 0,0 1 0,0-1 0,0 1 0,2 1 0,23 9 0,0 1 0,45 29 0,6 3 0,-47-29 0,2-1 0,0-2 0,0-1 0,1-2 0,0-1 0,1-2 0,52 4 0,-71-10 0,0 0 0,0-1 0,0-1 0,0-1 0,-1 0 0,1 0 0,-1-2 0,19-8 0,-24 9 0,-1-1 0,0-1 0,0 0 0,0 0 0,-1-1 0,1 0 0,-2 0 0,1-1 0,-1 0 0,0 0 0,-1 0 0,0-1 0,7-13 0,-3 6 0,-11 24 0,0 9 0,5-15 0,5-9 0,4-9 0,-1-1 0,-1-1 0,0 0 0,-1 0 0,-1-1 0,-1 0 0,10-36 0,1 3 0,37-102 0,-7-3 0,-6-1 0,-7-2 0,-8-2 0,10-202 0,-36 339 0,-1 19 0,0 0 0,0-1 0,-1 1 0,0-1 0,0 1 0,0 0 0,-1-1 0,0 1 0,-3-10 0,-3 16 0,-5 14 0,-371 557 0,357-527 0,1 0 0,3 2 0,-20 54 0,34-75 0,1 1 0,1 0 0,1 0 0,1 1 0,2-1 0,0 1 0,4 43 0,1-19 0,-3-32 0,1 1 0,1-1 0,1 1 0,8 30 0,-9-45 0,1-1 0,-1 1 0,1-1 0,0 0 0,1 0 0,-1 0 0,1 0 0,-1 0 0,1-1 0,0 1 0,1-1 0,-1 0 0,0-1 0,1 1 0,0-1 0,-1 0 0,1 0 0,0 0 0,0-1 0,8 2 0,9 2 0,1-2 0,-1 0 0,30-1 0,-23-3 0,1-1 0,-1-2 0,0 0 0,-1-2 0,1-1 0,-1-1 0,-1-2 0,1-1 0,-2 0 0,0-2 0,25-17 0,-30 17 0,-1-1 0,-1 0 0,0-2 0,-2 0 0,1-1 0,-2 0 0,0-2 0,-2 0 0,0 0 0,-1-1 0,0-1 0,-2 0 0,15-41 0,-24 56 0,0 1 0,0-1 0,-1 0 0,0 0 0,0 0 0,0 0 0,-1 1 0,0-1 0,-1-9 0,1 14 0,-1-1 0,0 0 0,0 0 0,0 0 0,0 0 0,0 1 0,0-1 0,0 1 0,0-1 0,-1 0 0,1 1 0,-1 0 0,1-1 0,-1 1 0,1 0 0,-1 0 0,0 0 0,0 0 0,0 0 0,1 0 0,-1 1 0,0-1 0,0 1 0,0-1 0,0 1 0,0 0 0,0-1 0,0 1 0,0 0 0,0 0 0,0 1 0,-4 0 0,-13 0 0,-1 2 0,1 0 0,0 1 0,0 1 0,0 1 0,1 1 0,0 0 0,-22 13 0,-17 12 0,-60 45 0,6 8 0,3 5 0,5 5 0,-163 191 0,245-262 0,10-12 0,0 0 0,0 1 0,1 0 0,1 1 0,0 0 0,1 0 0,0 1 0,-5 15 0,13-28 0,-1-1 0,1 1 0,0-1 0,-1 1 0,1-1 0,0 1 0,0 0 0,0-1 0,0 1 0,1-1 0,-1 1 0,0-1 0,1 1 0,-1-1 0,1 1 0,-1-1 0,1 1 0,0-1 0,-1 1 0,1-1 0,0 0 0,0 0 0,0 1 0,0-1 0,0 0 0,1 0 0,-1 0 0,0 0 0,0 0 0,3 1 0,3 1 0,-1-1 0,0 1 0,1-1 0,0-1 0,-1 1 0,8 0 0,64 4 0,0-4 0,152-14 0,-186 9 0,-27 2 0,8 0 0,-1-1 0,0-1 0,0-1 0,0-1 0,-1-1 0,33-13 0,-53 18 0,-1 1 0,1-1 0,-1-1 0,0 1 0,0 0 0,1-1 0,-1 1 0,0-1 0,0 1 0,0-1 0,-1 0 0,1 0 0,0 0 0,-1 0 0,1 0 0,-1 0 0,0-1 0,1 1 0,-1 0 0,0-1 0,-1 1 0,1 0 0,0-1 0,-1 0 0,1 1 0,-1-1 0,0 1 0,0-1 0,0 1 0,0-1 0,0 0 0,-1-3 0,-1 0 0,0 0 0,-1 1 0,1-1 0,-1 1 0,0 0 0,-1 0 0,1 0 0,-1 0 0,0 1 0,0-1 0,-1 1 0,-8-7 0,-17-8 0,-1 1 0,0 1 0,-2 2 0,-62-21 0,4 1 0,83 30 0,18 2 0,26 4 0,-1 1 0,45 9 0,-37-5 0,297 36 0,523-1 0,-587-41 0,97-2 0,-281-7-1365,-54 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IT58-PROGRESS REPORT TEMPLATE.dotx</Template>
  <TotalTime>19</TotalTime>
  <Pages>2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 De Vera</dc:creator>
  <cp:lastModifiedBy>Francis De Vera</cp:lastModifiedBy>
  <cp:revision>1</cp:revision>
  <dcterms:created xsi:type="dcterms:W3CDTF">2025-04-14T13:56:00Z</dcterms:created>
  <dcterms:modified xsi:type="dcterms:W3CDTF">2025-04-14T14:15:00Z</dcterms:modified>
</cp:coreProperties>
</file>